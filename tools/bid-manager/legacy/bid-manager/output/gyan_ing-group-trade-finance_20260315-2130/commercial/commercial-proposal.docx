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Group</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ING Group</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2"/>
        <w:gridCol w:w="66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Trade Finance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ING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ING-RFP-202603-06</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tokenized trade finance platform programme for ING.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ING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ING three things procurement teams consistently ask for: price transparency, traceable assumptions, and credible scale economics.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ING,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ING,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ING,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ING's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ING's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ING's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Tokenized Trade Finance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