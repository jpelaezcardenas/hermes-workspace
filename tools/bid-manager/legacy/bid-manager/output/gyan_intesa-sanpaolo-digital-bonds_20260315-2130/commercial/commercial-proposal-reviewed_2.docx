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Intesa Sanpaolo</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Bonds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Intesa Sanpaolo</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00"/>
        <w:gridCol w:w="6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Bonds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Intesa Sanpaolo</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ISP-RFP-202603-08</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digital bonds platform programme for Intesa Sanpaolo.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deliberately structured to give Intesa Sanpaolo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Intesa Sanpaolo three things procurement teams consistently ask for: price transparency, traceable assumptions, credible scale economics, and disciplined scope control.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Intesa Sanpaolo,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Intesa Sanpaolo,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Intesa Sanpaolo,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Intesa Sanpaolo's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Intesa Sanpaolo's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Intesa Sanpaolo's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Bonds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