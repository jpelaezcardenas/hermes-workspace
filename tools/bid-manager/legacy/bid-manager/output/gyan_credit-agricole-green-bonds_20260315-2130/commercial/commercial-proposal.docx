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Credit Agricole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Tokenized Green Bonds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Credit Agricole</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65"/>
        <w:gridCol w:w="660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Tokenized Green Bonds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Credit Agricole</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CA-RFP-202603-11</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tokenized green bonds platform programme for Crédit Agricole CIB.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structured to give Crédit Agricole CIB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Crédit Agricole CIB three things procurement teams consistently ask for: price transparency, traceable assumptions, and credible scale economics.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Crédit Agricole CIB,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Crédit Agricole CIB,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Crédit Agricole CIB,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Crédit Agricole CIB's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Crédit Agricole CIB's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Crédit Agricole CIB's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Tokenized Green Bonds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