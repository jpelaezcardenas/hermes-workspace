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HSBC</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FX Settlement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HSBC</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0"/>
        <w:gridCol w:w="63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FX Settlement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HSBC</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HSBC-RFP-202603-04</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fx settlement platform programme for HSBC.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structured to give HSBC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HSBC three things procurement teams consistently ask for: price transparency, traceable assumptions, and credible scale economics.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HSBC,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HSBC,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HSBC,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HSBC's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HSBC's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HSBC's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FX Settlement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