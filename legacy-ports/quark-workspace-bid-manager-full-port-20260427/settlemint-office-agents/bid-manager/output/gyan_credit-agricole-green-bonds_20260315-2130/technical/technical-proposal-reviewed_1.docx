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Credit Agricole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Tokenized Green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Credit Agricole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65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Green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Credit Agricole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CA-RFP-202603-11</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Crédit Agricole CIB is to adopt DALP as the configuration-led lifecycle, policy, evidence, and integration orchestration layer for tokenized green bonds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Crédit Agricole CIB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Crédit Agricole CIB wants a reusable platform, not a one-deal delivery. That is why the proposed model emphasizes reusable product templates, parameterized lifecycle events, policy binding, and audit-friendly exports. For Crédit Agricole CIB,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tokenized green bond issuance, ESG evidence capture and attestation, investor eligibility and sustainability reporting, and coupon, redemption, and post-issuance reporting.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Crédit Agricole CIB,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Crédit Agricole CIB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Crédit Agricole CIB is broad: core issuance and treasury systems, ESG data and assurance providers, custody and registrar services, reporting warehouses and supervisory exports, and identity and access management.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Crédit Agricole CIB,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Crédit Agricole CIB,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Crédit Agricole CIB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Crédit Agricole CIB,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Crédit Agricole CIB.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9"/>
        <w:gridCol w:w="7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regulated green and sustainable finance digitization programmes; institutional bond workflows with configurable compliance controls; bank-led digital asset environments with evidence packaging for auditors and supervisors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Tokenized Green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