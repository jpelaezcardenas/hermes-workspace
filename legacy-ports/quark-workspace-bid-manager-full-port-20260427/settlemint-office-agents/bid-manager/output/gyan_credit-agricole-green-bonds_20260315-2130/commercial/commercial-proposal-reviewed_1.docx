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Credit Agricole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Tokenized Green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Credit Agricole</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65"/>
        <w:gridCol w:w="660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Tokenized Green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Credit Agricole</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CA-RFP-202603-11</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tokenized green bonds platform programme for Crédit Agricole CIB.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Crédit Agricole CIB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Crédit Agricole CIB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Crédit Agricole CIB,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Crédit Agricole CIB,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Crédit Agricole CIB,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Crédit Agricole CIB's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Crédit Agricole CIB's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Crédit Agricole CIB's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Tokenized Green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