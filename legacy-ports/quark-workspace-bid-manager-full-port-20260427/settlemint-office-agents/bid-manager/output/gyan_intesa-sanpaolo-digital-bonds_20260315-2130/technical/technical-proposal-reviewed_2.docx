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Intesa Sanpaolo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Intesa Sanpaolo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6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Intesa Sanpaolo</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ISP-RFP-202603-08</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Intesa Sanpaolo is to adopt DALP as the configuration-led lifecycle, policy, evidence, and integration orchestration layer for digital bonds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Intesa Sanpaolo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Intesa Sanpaolo wants a reusable platform, not a one-deal delivery. That is why the proposed model emphasizes reusable product templates, parameterized lifecycle events, policy binding, and audit-friendly exports. For Intesa Sanpaolo,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digital bond issuance, retail and corporate distribution controls, cash-leg and settlement orchestration, and servicing, coupon, and maturity events.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Intesa Sanpaolo,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Intesa Sanpaolo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and internal auditors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Intesa Sanpaolo is broad: core banking and payments platforms, custody and distribution channels, risk, compliance, and reporting systems, customer onboarding services, and monitoring and support tooling.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Intesa Sanpaolo,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Intesa Sanpaolo,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Intesa Sanpaolo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Intesa Sanpaolo,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Intesa Sanpaolo.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1"/>
        <w:gridCol w:w="73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institutional digital bond issuance programmes; bank-led tokenized securities environments with configurable compliance controls; regulated deployment patterns for phased expansion across entities and markets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