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14:paraId="46645820" w14:textId="77777777" w:rsidR="0096408F" w:rsidRPr="00A9690B" w:rsidRDefault="0096408F" w:rsidP="000A6351">
      <w:pPr>
        <w:pStyle w:val="H1"/>
      </w:pPr>
      <w:bookmarkStart w:id="0" w:name="_Toc207275230"/>
      <w:r w:rsidRPr="00A9690B">
        <w:lastRenderedPageBreak/>
        <w:t>Text 1 (H1)</w:t>
      </w:r>
      <w:bookmarkEnd w:id="0"/>
    </w:p>
    <w:p w14:paraId="12959A3F" w14:textId="77777777" w:rsidR="0096408F" w:rsidRPr="00A9690B" w:rsidRDefault="0096408F">
      <w:r w:rsidRPr="00A9690B">
        <w:t>Section content this is a dummy text in this section</w:t>
      </w:r>
    </w:p>
    <w:p w14:paraId="104B1577" w14:textId="77777777" w:rsidR="0096408F" w:rsidRPr="00A9690B" w:rsidRDefault="0096408F" w:rsidP="00ED206E">
      <w:pPr>
        <w:pStyle w:val="H2"/>
      </w:pPr>
      <w:bookmarkStart w:id="1" w:name="_Toc207275231"/>
      <w:r w:rsidRPr="00A9690B">
        <w:t>Text 1.1 (H2)</w:t>
      </w:r>
      <w:bookmarkEnd w:id="1"/>
    </w:p>
    <w:p w14:paraId="2B834103" w14:textId="77777777" w:rsidR="0096408F" w:rsidRPr="00A9690B" w:rsidRDefault="0096408F" w:rsidP="006B17EB">
      <w:r w:rsidRPr="00A9690B">
        <w:t>Section content this is a dummy text in this section</w:t>
      </w:r>
    </w:p>
    <w:p w14:paraId="6561CE34" w14:textId="77777777" w:rsidR="0096408F" w:rsidRPr="00A9690B" w:rsidRDefault="0096408F" w:rsidP="00ED206E">
      <w:pPr>
        <w:pStyle w:val="H2"/>
      </w:pPr>
      <w:bookmarkStart w:id="2" w:name="_Toc207275232"/>
      <w:r w:rsidRPr="00A9690B">
        <w:t>Text 1.2 (H2)</w:t>
      </w:r>
      <w:bookmarkEnd w:id="2"/>
    </w:p>
    <w:p w14:paraId="743090FB" w14:textId="77777777" w:rsidR="0096408F" w:rsidRPr="00A9690B" w:rsidRDefault="0096408F" w:rsidP="0096408F">
      <w:r w:rsidRPr="00A9690B">
        <w:t>Section content this is a dummy text in this section</w:t>
      </w:r>
    </w:p>
    <w:p w14:paraId="0636E333" w14:textId="77777777" w:rsidR="0096408F" w:rsidRPr="00A9690B" w:rsidRDefault="0096408F" w:rsidP="000A6351">
      <w:pPr>
        <w:pStyle w:val="H4"/>
      </w:pPr>
      <w:bookmarkStart w:id="3" w:name="_Toc207275233"/>
      <w:r w:rsidRPr="00A9690B">
        <w:t>Text 1.2.1 (H3)</w:t>
      </w:r>
      <w:bookmarkEnd w:id="3"/>
    </w:p>
    <w:p w14:paraId="02B6D24E" w14:textId="77777777" w:rsidR="0096408F" w:rsidRPr="00A9690B" w:rsidRDefault="0096408F" w:rsidP="0096408F">
      <w:r w:rsidRPr="00A9690B">
        <w:t>Section content this is a dummy text in this section</w:t>
      </w:r>
    </w:p>
    <w:p w14:paraId="3AAEA558" w14:textId="77777777" w:rsidR="0096408F" w:rsidRPr="00A9690B" w:rsidRDefault="0096408F" w:rsidP="000A6351">
      <w:pPr>
        <w:pStyle w:val="H4"/>
      </w:pPr>
      <w:r w:rsidRPr="00A9690B">
        <w:t>Text 1.2.2 (H</w:t>
      </w:r>
      <w:r w:rsidR="00B47CD9" w:rsidRPr="00A9690B">
        <w:t>4</w:t>
      </w:r>
      <w:r w:rsidRPr="00A9690B">
        <w:t>)</w:t>
      </w:r>
    </w:p>
    <w:p w14:paraId="590A04D9" w14:textId="77777777" w:rsidR="0096408F" w:rsidRPr="00A9690B" w:rsidRDefault="0096408F" w:rsidP="0096408F">
      <w:r w:rsidRPr="00A9690B">
        <w:t>Section content this is a dummy text in this section</w:t>
      </w:r>
    </w:p>
    <w:p w14:paraId="7068EE8B" w14:textId="77777777" w:rsidR="0096408F" w:rsidRPr="00A9690B" w:rsidRDefault="0096408F" w:rsidP="0096408F"/>
    <w:p w14:paraId="0494320D" w14:textId="77777777" w:rsidR="0096408F" w:rsidRPr="00A9690B" w:rsidRDefault="0096408F" w:rsidP="00A5624E">
      <w:pPr>
        <w:pStyle w:val="H1"/>
      </w:pPr>
      <w:bookmarkStart w:id="4" w:name="_Toc207275234"/>
      <w:r w:rsidRPr="00A9690B">
        <w:t>Text 2 (H1)</w:t>
      </w:r>
      <w:bookmarkEnd w:id="4"/>
    </w:p>
    <w:p w14:paraId="4450D13F" w14:textId="77777777" w:rsidR="0096408F" w:rsidRPr="00A9690B" w:rsidRDefault="0096408F" w:rsidP="0096408F">
      <w:r w:rsidRPr="00A9690B">
        <w:t>Section content this is a dummy text in this section</w:t>
      </w:r>
    </w:p>
    <w:p w14:paraId="6B784463" w14:textId="77777777" w:rsidR="0096408F" w:rsidRPr="00A9690B" w:rsidRDefault="0096408F" w:rsidP="00A5624E">
      <w:pPr>
        <w:pStyle w:val="H2"/>
      </w:pPr>
      <w:bookmarkStart w:id="5" w:name="_Toc207275235"/>
      <w:r w:rsidRPr="00A9690B">
        <w:t>Text 2.1 (H2)</w:t>
      </w:r>
      <w:bookmarkEnd w:id="5"/>
    </w:p>
    <w:p w14:paraId="7FE47662" w14:textId="77777777" w:rsidR="00B2009A" w:rsidRPr="00A9690B" w:rsidRDefault="00B2009A" w:rsidP="0096408F">
      <w:r w:rsidRPr="00A9690B">
        <w:t>Section content this is a dummy text in this section</w:t>
      </w:r>
    </w:p>
    <w:p w14:paraId="7A9E8782" w14:textId="77777777" w:rsidR="0096408F" w:rsidRPr="00A9690B" w:rsidRDefault="0096408F" w:rsidP="00A5624E">
      <w:pPr>
        <w:pStyle w:val="H2"/>
      </w:pPr>
      <w:bookmarkStart w:id="6" w:name="_Toc207275236"/>
      <w:r w:rsidRPr="00A9690B">
        <w:t>Text 2.2 (H2)</w:t>
      </w:r>
      <w:bookmarkEnd w:id="6"/>
    </w:p>
    <w:p w14:paraId="2EC17473" w14:textId="77777777" w:rsidR="0096408F" w:rsidRPr="00A9690B" w:rsidRDefault="0096408F" w:rsidP="0096408F">
      <w:r w:rsidRPr="00A9690B">
        <w:t>Section content this is a dummy text in this section</w:t>
      </w:r>
    </w:p>
    <w:p w14:paraId="4E9D1ABF" w14:textId="77777777" w:rsidR="0096408F" w:rsidRPr="00A9690B" w:rsidRDefault="0096408F" w:rsidP="00A5624E">
      <w:pPr>
        <w:pStyle w:val="H3"/>
      </w:pPr>
      <w:bookmarkStart w:id="7" w:name="_Toc207275237"/>
      <w:r w:rsidRPr="00A9690B">
        <w:t>Text 2.2.1 (H3)</w:t>
      </w:r>
      <w:bookmarkEnd w:id="7"/>
    </w:p>
    <w:p w14:paraId="7C17E959" w14:textId="77777777" w:rsidR="0096408F" w:rsidRPr="00A9690B" w:rsidRDefault="0096408F" w:rsidP="0096408F">
      <w:r w:rsidRPr="00A9690B">
        <w:t>Section content this is a dummy text in this section</w:t>
      </w:r>
    </w:p>
    <w:p w14:paraId="3C6004FA" w14:textId="77777777" w:rsidR="0096408F" w:rsidRPr="00A9690B" w:rsidRDefault="0096408F" w:rsidP="000A6351">
      <w:pPr>
        <w:pStyle w:val="H4"/>
      </w:pPr>
      <w:r w:rsidRPr="00A9690B">
        <w:t>Text 2.2.2 (H</w:t>
      </w:r>
      <w:r w:rsidR="00B47CD9" w:rsidRPr="00A9690B">
        <w:t>4</w:t>
      </w:r>
      <w:r w:rsidRPr="00A9690B">
        <w:t>)</w:t>
      </w:r>
    </w:p>
    <w:p w14:paraId="4AABB839" w14:textId="77777777" w:rsidR="0096408F" w:rsidRPr="00A9690B" w:rsidRDefault="0096408F" w:rsidP="0096408F">
      <w:r w:rsidRPr="00A9690B">
        <w:t>Section content this is a dummy text in this section</w:t>
      </w:r>
    </w:p>
    <w:p w14:paraId="38C72E89" w14:textId="77777777" w:rsidR="0096408F" w:rsidRPr="00A9690B" w:rsidRDefault="0096408F" w:rsidP="0096408F"/>
    <w:p w14:paraId="4C5110B7" w14:textId="77777777" w:rsidR="0096408F" w:rsidRPr="00A9690B" w:rsidRDefault="0096408F" w:rsidP="0096408F"/>
    <w:p w14:paraId="5CFB193E" w14:textId="77777777" w:rsidR="0096408F" w:rsidRPr="00A9690B" w:rsidRDefault="0096408F"/>
    <w:p w14:paraId="2804346B" w14:textId="77777777" w:rsidR="001F6184" w:rsidRPr="00A9690B" w:rsidRDefault="001F6184">
      <w:r w:rsidRPr="00A9690B">
        <w:br w:type="page"/>
      </w:r>
    </w:p>
    <w:p w14:paraId="445BBEFE" w14:textId="77777777" w:rsidR="00E32BFB" w:rsidRPr="00A9690B" w:rsidRDefault="00E32BFB" w:rsidP="00E32BFB"/>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2434"/>
        <w:gridCol w:w="2434"/>
        <w:gridCol w:w="2434"/>
        <w:gridCol w:w="2434"/>
      </w:tblGrid>
      <w:tr w:rsidR="00F85425" w:rsidRPr="00A9690B" w14:paraId="30CFA822" w14:textId="77777777" w:rsidTr="0093551D">
        <w:trPr>
          <w:jc w:val="center"/>
        </w:trPr>
        <w:tc>
          <w:tcPr>
            <w:tcW w:w="2434" w:type="dxa"/>
            <w:shd w:val="clear" w:color="auto" w:fill="000099"/>
            <w:vAlign w:val="center"/>
          </w:tcPr>
          <w:p w14:paraId="0EBAF31D" w14:textId="77777777" w:rsidR="00F85425" w:rsidRPr="0093551D" w:rsidRDefault="0093551D" w:rsidP="0093551D">
            <w:pPr>
              <w:jc w:val="center"/>
              <w:rPr>
                <w:b/>
                <w:bCs/>
                <w:color w:val="FFFFFF" w:themeColor="background1"/>
              </w:rPr>
            </w:pPr>
            <w:r w:rsidRPr="0093551D">
              <w:rPr>
                <w:b/>
                <w:bCs/>
                <w:color w:val="FFFFFF" w:themeColor="background1"/>
              </w:rPr>
              <w:t>Table heading</w:t>
            </w:r>
          </w:p>
        </w:tc>
        <w:tc>
          <w:tcPr>
            <w:tcW w:w="2434" w:type="dxa"/>
            <w:shd w:val="clear" w:color="auto" w:fill="000099"/>
            <w:vAlign w:val="center"/>
          </w:tcPr>
          <w:p w14:paraId="350D5509" w14:textId="77777777" w:rsidR="00F85425" w:rsidRPr="0093551D" w:rsidRDefault="0093551D" w:rsidP="0093551D">
            <w:pPr>
              <w:jc w:val="center"/>
              <w:rPr>
                <w:b/>
                <w:bCs/>
                <w:color w:val="FFFFFF" w:themeColor="background1"/>
              </w:rPr>
            </w:pPr>
            <w:r w:rsidRPr="0093551D">
              <w:rPr>
                <w:b/>
                <w:bCs/>
                <w:color w:val="FFFFFF" w:themeColor="background1"/>
              </w:rPr>
              <w:t>Table heading</w:t>
            </w:r>
          </w:p>
        </w:tc>
        <w:tc>
          <w:tcPr>
            <w:tcW w:w="2434" w:type="dxa"/>
            <w:shd w:val="clear" w:color="auto" w:fill="000099"/>
            <w:vAlign w:val="center"/>
          </w:tcPr>
          <w:p w14:paraId="5B840845" w14:textId="77777777" w:rsidR="00F85425" w:rsidRPr="0093551D" w:rsidRDefault="0093551D" w:rsidP="0093551D">
            <w:pPr>
              <w:jc w:val="center"/>
              <w:rPr>
                <w:b/>
                <w:bCs/>
                <w:color w:val="FFFFFF" w:themeColor="background1"/>
              </w:rPr>
            </w:pPr>
            <w:r w:rsidRPr="0093551D">
              <w:rPr>
                <w:b/>
                <w:bCs/>
                <w:color w:val="FFFFFF" w:themeColor="background1"/>
              </w:rPr>
              <w:t>Table heading</w:t>
            </w:r>
          </w:p>
        </w:tc>
        <w:tc>
          <w:tcPr>
            <w:tcW w:w="2434" w:type="dxa"/>
            <w:shd w:val="clear" w:color="auto" w:fill="000099"/>
            <w:vAlign w:val="center"/>
          </w:tcPr>
          <w:p w14:paraId="733E1C46" w14:textId="77777777" w:rsidR="00F85425" w:rsidRPr="0093551D" w:rsidRDefault="0093551D" w:rsidP="0093551D">
            <w:pPr>
              <w:jc w:val="center"/>
              <w:rPr>
                <w:b/>
                <w:bCs/>
                <w:color w:val="FFFFFF" w:themeColor="background1"/>
              </w:rPr>
            </w:pPr>
            <w:r w:rsidRPr="0093551D">
              <w:rPr>
                <w:b/>
                <w:bCs/>
                <w:color w:val="FFFFFF" w:themeColor="background1"/>
              </w:rPr>
              <w:t>Table heading</w:t>
            </w:r>
          </w:p>
        </w:tc>
      </w:tr>
      <w:tr w:rsidR="00F85425" w:rsidRPr="00A9690B" w14:paraId="5AEE9538" w14:textId="77777777" w:rsidTr="00F85425">
        <w:trPr>
          <w:jc w:val="center"/>
        </w:trPr>
        <w:tc>
          <w:tcPr>
            <w:tcW w:w="2434" w:type="dxa"/>
            <w:vAlign w:val="center"/>
          </w:tcPr>
          <w:p w14:paraId="29720030" w14:textId="77777777" w:rsidR="00F85425" w:rsidRPr="00A9690B" w:rsidRDefault="00F85425" w:rsidP="00F85425"/>
        </w:tc>
        <w:tc>
          <w:tcPr>
            <w:tcW w:w="2434" w:type="dxa"/>
            <w:vAlign w:val="center"/>
          </w:tcPr>
          <w:p w14:paraId="157DF121" w14:textId="77777777" w:rsidR="00F85425" w:rsidRPr="00A9690B" w:rsidRDefault="00F85425" w:rsidP="00F85425"/>
        </w:tc>
        <w:tc>
          <w:tcPr>
            <w:tcW w:w="2434" w:type="dxa"/>
            <w:vAlign w:val="center"/>
          </w:tcPr>
          <w:p w14:paraId="1B98419A" w14:textId="77777777" w:rsidR="00F85425" w:rsidRPr="00A9690B" w:rsidRDefault="00F85425" w:rsidP="00F85425"/>
        </w:tc>
        <w:tc>
          <w:tcPr>
            <w:tcW w:w="2434" w:type="dxa"/>
            <w:vAlign w:val="center"/>
          </w:tcPr>
          <w:p w14:paraId="3B1976C7" w14:textId="77777777" w:rsidR="00F85425" w:rsidRPr="00A9690B" w:rsidRDefault="00F85425" w:rsidP="00F85425"/>
        </w:tc>
      </w:tr>
      <w:tr w:rsidR="00F85425" w:rsidRPr="00A9690B" w14:paraId="19DD7CA3" w14:textId="77777777" w:rsidTr="00F85425">
        <w:trPr>
          <w:jc w:val="center"/>
        </w:trPr>
        <w:tc>
          <w:tcPr>
            <w:tcW w:w="2434" w:type="dxa"/>
            <w:vAlign w:val="center"/>
          </w:tcPr>
          <w:p w14:paraId="0DDF78E3" w14:textId="77777777" w:rsidR="00F85425" w:rsidRPr="00A9690B" w:rsidRDefault="00F85425" w:rsidP="00F85425"/>
        </w:tc>
        <w:tc>
          <w:tcPr>
            <w:tcW w:w="2434" w:type="dxa"/>
            <w:vAlign w:val="center"/>
          </w:tcPr>
          <w:p w14:paraId="512D5363" w14:textId="77777777" w:rsidR="00F85425" w:rsidRPr="00A9690B" w:rsidRDefault="00F85425" w:rsidP="00F85425"/>
        </w:tc>
        <w:tc>
          <w:tcPr>
            <w:tcW w:w="2434" w:type="dxa"/>
            <w:vAlign w:val="center"/>
          </w:tcPr>
          <w:p w14:paraId="52E4DC46" w14:textId="77777777" w:rsidR="00F85425" w:rsidRPr="00A9690B" w:rsidRDefault="00F85425" w:rsidP="00F85425"/>
        </w:tc>
        <w:tc>
          <w:tcPr>
            <w:tcW w:w="2434" w:type="dxa"/>
            <w:vAlign w:val="center"/>
          </w:tcPr>
          <w:p w14:paraId="30E34511" w14:textId="77777777" w:rsidR="00F85425" w:rsidRPr="00A9690B" w:rsidRDefault="00F85425" w:rsidP="00F85425"/>
        </w:tc>
      </w:tr>
      <w:tr w:rsidR="00F85425" w:rsidRPr="00A9690B" w14:paraId="1177ADB2" w14:textId="77777777" w:rsidTr="00F85425">
        <w:trPr>
          <w:jc w:val="center"/>
        </w:trPr>
        <w:tc>
          <w:tcPr>
            <w:tcW w:w="2434" w:type="dxa"/>
            <w:vAlign w:val="center"/>
          </w:tcPr>
          <w:p w14:paraId="61033C6D" w14:textId="77777777" w:rsidR="00F85425" w:rsidRPr="00A9690B" w:rsidRDefault="00F85425" w:rsidP="00F85425"/>
        </w:tc>
        <w:tc>
          <w:tcPr>
            <w:tcW w:w="2434" w:type="dxa"/>
            <w:vAlign w:val="center"/>
          </w:tcPr>
          <w:p w14:paraId="5431F8D0" w14:textId="77777777" w:rsidR="00F85425" w:rsidRPr="00A9690B" w:rsidRDefault="00F85425" w:rsidP="00F85425"/>
        </w:tc>
        <w:tc>
          <w:tcPr>
            <w:tcW w:w="2434" w:type="dxa"/>
            <w:vAlign w:val="center"/>
          </w:tcPr>
          <w:p w14:paraId="1C232DE3" w14:textId="77777777" w:rsidR="00F85425" w:rsidRPr="00A9690B" w:rsidRDefault="00F85425" w:rsidP="00F85425"/>
        </w:tc>
        <w:tc>
          <w:tcPr>
            <w:tcW w:w="2434" w:type="dxa"/>
            <w:vAlign w:val="center"/>
          </w:tcPr>
          <w:p w14:paraId="0CA42DA4" w14:textId="77777777" w:rsidR="00F85425" w:rsidRPr="00A9690B" w:rsidRDefault="00F85425" w:rsidP="00F85425"/>
        </w:tc>
      </w:tr>
      <w:tr w:rsidR="00F85425" w:rsidRPr="00A9690B" w14:paraId="32DCFAF0" w14:textId="77777777" w:rsidTr="00F85425">
        <w:trPr>
          <w:jc w:val="center"/>
        </w:trPr>
        <w:tc>
          <w:tcPr>
            <w:tcW w:w="2434" w:type="dxa"/>
            <w:vAlign w:val="center"/>
          </w:tcPr>
          <w:p w14:paraId="374F3339" w14:textId="77777777" w:rsidR="00F85425" w:rsidRPr="00A9690B" w:rsidRDefault="00F85425" w:rsidP="00F85425"/>
        </w:tc>
        <w:tc>
          <w:tcPr>
            <w:tcW w:w="2434" w:type="dxa"/>
            <w:vAlign w:val="center"/>
          </w:tcPr>
          <w:p w14:paraId="746CD5F7" w14:textId="77777777" w:rsidR="00F85425" w:rsidRPr="00A9690B" w:rsidRDefault="00F85425" w:rsidP="00F85425"/>
        </w:tc>
        <w:tc>
          <w:tcPr>
            <w:tcW w:w="2434" w:type="dxa"/>
            <w:vAlign w:val="center"/>
          </w:tcPr>
          <w:p w14:paraId="0E5950C8" w14:textId="77777777" w:rsidR="00F85425" w:rsidRPr="00A9690B" w:rsidRDefault="00F85425" w:rsidP="00F85425"/>
        </w:tc>
        <w:tc>
          <w:tcPr>
            <w:tcW w:w="2434" w:type="dxa"/>
            <w:vAlign w:val="center"/>
          </w:tcPr>
          <w:p w14:paraId="137CB94A" w14:textId="77777777" w:rsidR="00F85425" w:rsidRPr="00A9690B" w:rsidRDefault="00F85425" w:rsidP="00F85425"/>
        </w:tc>
      </w:tr>
    </w:tbl>
    <w:p w14:paraId="6293A5B9" w14:textId="77777777" w:rsidR="00E32BFB" w:rsidRPr="00A9690B" w:rsidRDefault="00E32BFB" w:rsidP="00E32BFB"/>
    <w:p w14:paraId="5549908F" w14:textId="77777777" w:rsidR="00E32BFB" w:rsidRPr="00A9690B" w:rsidRDefault="00E32BFB" w:rsidP="00E32BFB"/>
    <w:p w14:paraId="023B9C70" w14:textId="77777777" w:rsidR="00D852BB" w:rsidRPr="00A9690B" w:rsidRDefault="00D852BB" w:rsidP="00E32BFB"/>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